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5DCBF617" w14:textId="77777777" w:rsidR="00F228C5" w:rsidRDefault="00F228C5" w:rsidP="00F228C5"/>
    <w:p w14:paraId="74ACCBAF" w14:textId="64055356" w:rsidR="3253819B" w:rsidRDefault="006451AE" w:rsidP="00CA639F">
      <w:pPr>
        <w:pStyle w:val="Title"/>
      </w:pPr>
      <w:r>
        <w:t>HUZaifa shahbaz</w:t>
      </w:r>
    </w:p>
    <w:p w14:paraId="240EF807" w14:textId="34FFC983" w:rsidR="003A4954" w:rsidRPr="00CA639F" w:rsidRDefault="006451AE" w:rsidP="00CA639F">
      <w:pPr>
        <w:pStyle w:val="Subtitle"/>
      </w:pPr>
      <w:r>
        <w:t>final year computer engineering student</w:t>
      </w:r>
    </w:p>
    <w:p w14:paraId="6D4DFD55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6A23D759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63FC8915" w14:textId="0AC36A84" w:rsidR="007B1EF3" w:rsidRPr="00D8768B" w:rsidRDefault="006451AE" w:rsidP="006451AE">
            <w:pPr>
              <w:pStyle w:val="Heading1"/>
            </w:pPr>
            <w:r>
              <w:t xml:space="preserve">                       </w:t>
            </w:r>
            <w:r w:rsidRPr="006451AE">
              <w:t>03015606731</w:t>
            </w:r>
            <w:r w:rsidR="007B1EF3">
              <w:t xml:space="preserve">| </w:t>
            </w:r>
            <w:r>
              <w:t>rawalpindi. pk</w:t>
            </w:r>
            <w:r w:rsidR="007B1EF3">
              <w:t xml:space="preserve">| </w:t>
            </w:r>
            <w:hyperlink r:id="rId10" w:history="1">
              <w:r w:rsidRPr="008649E4">
                <w:rPr>
                  <w:rStyle w:val="Hyperlink"/>
                </w:rPr>
                <w:t>huzaifashahbaz767@gmail.com</w:t>
              </w:r>
            </w:hyperlink>
            <w:r>
              <w:t xml:space="preserve">,                </w:t>
            </w:r>
            <w:r w:rsidRPr="006451AE">
              <w:t>https://stuffdude67.wixsite.com/envirosensehq</w:t>
            </w:r>
          </w:p>
        </w:tc>
      </w:tr>
    </w:tbl>
    <w:p w14:paraId="7C0960AC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270"/>
        <w:gridCol w:w="7370"/>
      </w:tblGrid>
      <w:tr w:rsidR="007B1EF3" w14:paraId="19413E6A" w14:textId="77777777" w:rsidTr="006451AE">
        <w:trPr>
          <w:trHeight w:val="782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ECEA38B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270" w:type="dxa"/>
          </w:tcPr>
          <w:p w14:paraId="2864C51E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7370" w:type="dxa"/>
          </w:tcPr>
          <w:p w14:paraId="3CEADD86" w14:textId="707ED1FC" w:rsidR="00C567C3" w:rsidRDefault="006451AE" w:rsidP="00C76870">
            <w:r w:rsidRPr="006451AE">
              <w:t>Motivated final year Computer Engineering student specializing in embedded systems development. Seeking an entry-level role where I can leverage my experience in firmware development and circuit design to create efficient and reliable embedded solution</w:t>
            </w:r>
            <w:r>
              <w:t>.</w:t>
            </w:r>
          </w:p>
        </w:tc>
      </w:tr>
      <w:tr w:rsidR="007B1EF3" w14:paraId="08D96B2D" w14:textId="77777777" w:rsidTr="006451AE">
        <w:trPr>
          <w:trHeight w:val="809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7042F16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270" w:type="dxa"/>
          </w:tcPr>
          <w:p w14:paraId="768F633D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7370" w:type="dxa"/>
          </w:tcPr>
          <w:p w14:paraId="75DF0BED" w14:textId="374E0C57" w:rsidR="007B1EF3" w:rsidRDefault="006451AE" w:rsidP="00C76870">
            <w:r w:rsidRPr="006451AE">
              <w:t>Programming Languages</w:t>
            </w:r>
            <w:r>
              <w:t>,</w:t>
            </w:r>
            <w:r w:rsidRPr="006451AE">
              <w:t xml:space="preserve"> Web Development</w:t>
            </w:r>
            <w:r>
              <w:t>,</w:t>
            </w:r>
            <w:r w:rsidRPr="006451AE">
              <w:t xml:space="preserve"> Database Management</w:t>
            </w:r>
            <w:r>
              <w:t>,</w:t>
            </w:r>
            <w:r w:rsidRPr="006451AE">
              <w:t xml:space="preserve"> Software and Hardware Tools</w:t>
            </w:r>
            <w:r>
              <w:t>,</w:t>
            </w:r>
            <w:r w:rsidRPr="006451AE">
              <w:t xml:space="preserve"> Embedded Systems</w:t>
            </w:r>
            <w:r>
              <w:t>,</w:t>
            </w:r>
            <w:r w:rsidRPr="006451AE">
              <w:t xml:space="preserve"> Operating Systems</w:t>
            </w:r>
            <w:r>
              <w:t>,</w:t>
            </w:r>
            <w:r w:rsidRPr="006451AE">
              <w:t xml:space="preserve"> Mobile App Development</w:t>
            </w:r>
            <w:r>
              <w:t>, Communication skills, Python, SQL.</w:t>
            </w:r>
          </w:p>
        </w:tc>
      </w:tr>
      <w:tr w:rsidR="007B1EF3" w14:paraId="6B4D65B4" w14:textId="77777777" w:rsidTr="006451AE">
        <w:trPr>
          <w:trHeight w:val="1511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7F15C5D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</w:tc>
        <w:tc>
          <w:tcPr>
            <w:tcW w:w="270" w:type="dxa"/>
          </w:tcPr>
          <w:p w14:paraId="21712C6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7370" w:type="dxa"/>
          </w:tcPr>
          <w:p w14:paraId="0DC17CB5" w14:textId="3E1FB98F" w:rsidR="007B1EF3" w:rsidRDefault="006451AE" w:rsidP="00CA639F">
            <w:pPr>
              <w:pStyle w:val="Heading3"/>
            </w:pPr>
            <w:r>
              <w:t>RISTECH CEME NUST, Rawalpindi</w:t>
            </w:r>
          </w:p>
          <w:p w14:paraId="52D9E6F2" w14:textId="5B03CA33" w:rsidR="00576304" w:rsidRPr="00576304" w:rsidRDefault="006451AE" w:rsidP="00576304">
            <w:pPr>
              <w:pStyle w:val="Heading2"/>
            </w:pPr>
            <w:r>
              <w:t>Intern</w:t>
            </w:r>
            <w:r w:rsidR="008C7471" w:rsidRPr="008C7471">
              <w:t xml:space="preserve"> </w:t>
            </w:r>
            <w:r w:rsidR="00576304">
              <w:t xml:space="preserve">| </w:t>
            </w:r>
            <w:r>
              <w:t xml:space="preserve">May </w:t>
            </w:r>
            <w:r w:rsidR="008C7471" w:rsidRPr="008C7471">
              <w:t>20</w:t>
            </w:r>
            <w:r>
              <w:t>24</w:t>
            </w:r>
            <w:r w:rsidR="008C7471" w:rsidRPr="008C7471">
              <w:t xml:space="preserve"> – August 20</w:t>
            </w:r>
            <w:r>
              <w:t>24</w:t>
            </w:r>
          </w:p>
          <w:p w14:paraId="25814554" w14:textId="735C3205" w:rsidR="007B1EF3" w:rsidRDefault="006451AE" w:rsidP="006451AE">
            <w:pPr>
              <w:pStyle w:val="ListBullet"/>
              <w:rPr>
                <w:lang w:eastAsia="zh-CN"/>
              </w:rPr>
            </w:pPr>
            <w:r w:rsidRPr="006451AE">
              <w:rPr>
                <w:lang w:eastAsia="zh-CN"/>
              </w:rPr>
              <w:t>Gained two months experience with hardware and software tools for embedded systems (ESP32), 8051 microcontroller, STM32 microcontroller, and LoRa/Lora WAN technologies for Internet of Things applications</w:t>
            </w:r>
            <w:r w:rsidR="008C7471" w:rsidRPr="008C7471">
              <w:t>.</w:t>
            </w:r>
          </w:p>
        </w:tc>
      </w:tr>
      <w:tr w:rsidR="007B1EF3" w14:paraId="757D7881" w14:textId="77777777" w:rsidTr="006451AE">
        <w:trPr>
          <w:trHeight w:val="2609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343A174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270" w:type="dxa"/>
          </w:tcPr>
          <w:p w14:paraId="2495AABF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7370" w:type="dxa"/>
          </w:tcPr>
          <w:p w14:paraId="1CC41F6E" w14:textId="2CFE6179" w:rsidR="00BF4E60" w:rsidRPr="00CA639F" w:rsidRDefault="006451AE" w:rsidP="00CA639F">
            <w:pPr>
              <w:pStyle w:val="Heading3"/>
            </w:pPr>
            <w:r>
              <w:t>Hitec university</w:t>
            </w:r>
          </w:p>
          <w:p w14:paraId="2AF681B9" w14:textId="1E2B2BBA" w:rsidR="007B1EF3" w:rsidRPr="001A2DAF" w:rsidRDefault="006451AE" w:rsidP="00E30EB3">
            <w:pPr>
              <w:pStyle w:val="Heading2"/>
            </w:pPr>
            <w:r>
              <w:t>Taxila, PK</w:t>
            </w:r>
            <w:r w:rsidR="008C7471" w:rsidRPr="008C7471">
              <w:t xml:space="preserve"> </w:t>
            </w:r>
            <w:r w:rsidR="00A65491">
              <w:t>|</w:t>
            </w:r>
            <w:r w:rsidR="007B1EF3">
              <w:t xml:space="preserve"> </w:t>
            </w:r>
            <w:r w:rsidR="008C7471" w:rsidRPr="008C7471">
              <w:t xml:space="preserve">BS in </w:t>
            </w:r>
            <w:r w:rsidRPr="008C7471">
              <w:t>Computer</w:t>
            </w:r>
            <w:r>
              <w:t xml:space="preserve"> Engineering- 2021-Present</w:t>
            </w:r>
          </w:p>
          <w:p w14:paraId="5C64E8ED" w14:textId="77777777" w:rsidR="007B1EF3" w:rsidRDefault="008C7471" w:rsidP="00C76870">
            <w:r w:rsidRPr="008C7471">
              <w:t xml:space="preserve">Earned a </w:t>
            </w:r>
            <w:r w:rsidR="006451AE">
              <w:t>2</w:t>
            </w:r>
            <w:r w:rsidRPr="008C7471">
              <w:t>.8</w:t>
            </w:r>
            <w:r w:rsidR="006451AE">
              <w:t>5</w:t>
            </w:r>
            <w:r w:rsidRPr="008C7471">
              <w:t xml:space="preserve"> GPA and completed relevant coursework in web development, database management, and software engineering.</w:t>
            </w:r>
          </w:p>
          <w:p w14:paraId="4E5A3F9B" w14:textId="77777777" w:rsidR="006451AE" w:rsidRDefault="006451AE" w:rsidP="00C76870"/>
          <w:p w14:paraId="7C0CB4C2" w14:textId="77777777" w:rsidR="006451AE" w:rsidRDefault="006451AE" w:rsidP="00C76870">
            <w:pPr>
              <w:rPr>
                <w:rFonts w:asciiTheme="majorHAnsi" w:hAnsiTheme="majorHAnsi"/>
                <w:b/>
                <w:bCs/>
              </w:rPr>
            </w:pPr>
            <w:r w:rsidRPr="006451AE">
              <w:rPr>
                <w:rFonts w:asciiTheme="majorHAnsi" w:hAnsiTheme="majorHAnsi"/>
                <w:b/>
                <w:bCs/>
              </w:rPr>
              <w:t>APSACS EME COLLEGE, Rawalpindi</w:t>
            </w:r>
          </w:p>
          <w:p w14:paraId="3D1075D4" w14:textId="7D8C5BC9" w:rsidR="006451AE" w:rsidRDefault="006451AE" w:rsidP="00C76870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2018-2021</w:t>
            </w:r>
          </w:p>
          <w:p w14:paraId="01A88729" w14:textId="77777777" w:rsidR="006451AE" w:rsidRPr="006451AE" w:rsidRDefault="006451AE" w:rsidP="00C76870">
            <w:pPr>
              <w:rPr>
                <w:b/>
                <w:bCs/>
              </w:rPr>
            </w:pPr>
            <w:r w:rsidRPr="006451AE">
              <w:rPr>
                <w:b/>
                <w:bCs/>
              </w:rPr>
              <w:t>Matic and Intermediate</w:t>
            </w:r>
          </w:p>
          <w:p w14:paraId="4DDB69FA" w14:textId="548A919A" w:rsidR="006451AE" w:rsidRPr="006451AE" w:rsidRDefault="006451AE" w:rsidP="00C76870">
            <w:r>
              <w:t>In top 10% of class for consecutive four years.</w:t>
            </w:r>
          </w:p>
        </w:tc>
      </w:tr>
      <w:tr w:rsidR="007B1EF3" w14:paraId="639854B1" w14:textId="77777777" w:rsidTr="006451AE">
        <w:trPr>
          <w:trHeight w:val="521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984E126" w14:textId="011F7406" w:rsidR="007B1EF3" w:rsidRDefault="006451AE" w:rsidP="001A1BCF">
            <w:pPr>
              <w:pStyle w:val="Heading2"/>
            </w:pPr>
            <w:r>
              <w:t>Undergraduate Projects</w:t>
            </w:r>
          </w:p>
        </w:tc>
        <w:tc>
          <w:tcPr>
            <w:tcW w:w="270" w:type="dxa"/>
          </w:tcPr>
          <w:p w14:paraId="29BE6B6A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7370" w:type="dxa"/>
          </w:tcPr>
          <w:p w14:paraId="008E9B62" w14:textId="2ABE535C" w:rsidR="006451AE" w:rsidRDefault="006451AE" w:rsidP="006451AE">
            <w:pPr>
              <w:pStyle w:val="ListParagraph"/>
              <w:numPr>
                <w:ilvl w:val="0"/>
                <w:numId w:val="21"/>
              </w:numPr>
            </w:pPr>
            <w:r w:rsidRPr="006451AE">
              <w:t>Traffic control signals (hardware-based)</w:t>
            </w:r>
          </w:p>
          <w:p w14:paraId="5DB7A01F" w14:textId="548DD991" w:rsidR="006451AE" w:rsidRDefault="006451AE" w:rsidP="006451AE">
            <w:pPr>
              <w:pStyle w:val="ListParagraph"/>
              <w:numPr>
                <w:ilvl w:val="0"/>
                <w:numId w:val="21"/>
              </w:numPr>
            </w:pPr>
            <w:r w:rsidRPr="006451AE">
              <w:t>FM Transmission Long Range (Hardware based)</w:t>
            </w:r>
          </w:p>
          <w:p w14:paraId="1A3B1DAA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Rain detector alarm system, (hardware-based)</w:t>
            </w:r>
          </w:p>
          <w:p w14:paraId="593142BE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Hangman game (C++ language), Samsung phone third angle projection (AutoCAD)</w:t>
            </w:r>
          </w:p>
          <w:p w14:paraId="51DA466B" w14:textId="38DF9380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Banking Management System (C++ language), Speech Recognition</w:t>
            </w:r>
            <w:r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 xml:space="preserve"> (python)</w:t>
            </w:r>
          </w:p>
          <w:p w14:paraId="6E324158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4-bit multiprocessor (Verilog)</w:t>
            </w:r>
          </w:p>
          <w:p w14:paraId="1901BC3D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Online Library Management System (MySQL, HTML, CSS, PHP)</w:t>
            </w:r>
          </w:p>
          <w:p w14:paraId="729F3FF5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Financial Institution System Network Design (Cisco Packet Tracer)</w:t>
            </w:r>
          </w:p>
          <w:p w14:paraId="62658500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Grocery management system (MS Visio, Figma)</w:t>
            </w:r>
          </w:p>
          <w:p w14:paraId="4793C0D6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Temperature and humidity sensor (Arduino)</w:t>
            </w:r>
          </w:p>
          <w:p w14:paraId="0A59BA32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Paging algorithm (C/C++, Ubuntu OS), traffic control system (Xilinx Vivado)</w:t>
            </w:r>
          </w:p>
          <w:p w14:paraId="2F48CB95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Prayer alarm app (Java, XML)</w:t>
            </w:r>
          </w:p>
          <w:p w14:paraId="16B6EE8B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Lung segmentation chest X-rays (Python, MATLAB)</w:t>
            </w:r>
          </w:p>
          <w:p w14:paraId="02EA150E" w14:textId="77777777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  <w:bdr w:val="none" w:sz="0" w:space="0" w:color="auto" w:frame="1"/>
              </w:rPr>
              <w:t>Automatic Vehicle Speed Controller System (Arduino, Proteus)</w:t>
            </w:r>
          </w:p>
          <w:p w14:paraId="0D334CBC" w14:textId="4190C7C3" w:rsidR="006451AE" w:rsidRPr="006451AE" w:rsidRDefault="006451AE" w:rsidP="006451AE">
            <w:pPr>
              <w:pStyle w:val="highlight-placeholder-parent"/>
              <w:numPr>
                <w:ilvl w:val="0"/>
                <w:numId w:val="21"/>
              </w:numPr>
              <w:spacing w:before="0" w:after="0"/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6451AE">
              <w:rPr>
                <w:rFonts w:asciiTheme="minorHAnsi" w:hAnsiTheme="minorHAnsi" w:cs="Arial"/>
                <w:color w:val="000000"/>
                <w:sz w:val="20"/>
                <w:szCs w:val="20"/>
              </w:rPr>
              <w:t>Risetech (HSE HAZARD) AI FOR MEDICAL DIAGNOSIS Network Coding for Wireless Applications :A review</w:t>
            </w:r>
          </w:p>
          <w:p w14:paraId="00A4D4CF" w14:textId="7FB364E3" w:rsidR="006451AE" w:rsidRDefault="006451AE" w:rsidP="006451AE">
            <w:pPr>
              <w:pStyle w:val="ListParagraph"/>
              <w:numPr>
                <w:ilvl w:val="0"/>
                <w:numId w:val="21"/>
              </w:numPr>
            </w:pPr>
            <w:r w:rsidRPr="006451AE">
              <w:t>IOT-Based AQI Meter System for Real-Time Data Analysis and Decision Making.</w:t>
            </w:r>
          </w:p>
          <w:p w14:paraId="5737AC74" w14:textId="0274170C" w:rsidR="006451AE" w:rsidRPr="006451AE" w:rsidRDefault="006451AE" w:rsidP="006451AE">
            <w:pPr>
              <w:pStyle w:val="ListParagraph"/>
              <w:numPr>
                <w:ilvl w:val="0"/>
                <w:numId w:val="21"/>
              </w:numPr>
            </w:pPr>
            <w:r w:rsidRPr="006451AE">
              <w:t>AIR QUALITY INDEX METER SYSTEM</w:t>
            </w:r>
            <w:r>
              <w:t>.</w:t>
            </w:r>
          </w:p>
          <w:p w14:paraId="092B779C" w14:textId="2841E6A9" w:rsidR="006451AE" w:rsidRDefault="006451AE" w:rsidP="00C76870"/>
        </w:tc>
      </w:tr>
    </w:tbl>
    <w:p w14:paraId="46A48DE0" w14:textId="77777777" w:rsidR="00FE0204" w:rsidRDefault="00FE0204" w:rsidP="00883C67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13B8" w14:textId="77777777" w:rsidR="00196F92" w:rsidRDefault="00196F92">
      <w:r>
        <w:separator/>
      </w:r>
    </w:p>
  </w:endnote>
  <w:endnote w:type="continuationSeparator" w:id="0">
    <w:p w14:paraId="6AC3578C" w14:textId="77777777" w:rsidR="00196F92" w:rsidRDefault="00196F92">
      <w:r>
        <w:continuationSeparator/>
      </w:r>
    </w:p>
  </w:endnote>
  <w:endnote w:type="continuationNotice" w:id="1">
    <w:p w14:paraId="71C5BDB4" w14:textId="77777777" w:rsidR="00196F92" w:rsidRDefault="00196F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C5B6" w14:textId="77777777" w:rsidR="00196F92" w:rsidRDefault="00196F92">
      <w:r>
        <w:separator/>
      </w:r>
    </w:p>
  </w:footnote>
  <w:footnote w:type="continuationSeparator" w:id="0">
    <w:p w14:paraId="787248DB" w14:textId="77777777" w:rsidR="00196F92" w:rsidRDefault="00196F92">
      <w:r>
        <w:continuationSeparator/>
      </w:r>
    </w:p>
  </w:footnote>
  <w:footnote w:type="continuationNotice" w:id="1">
    <w:p w14:paraId="6E5BDABE" w14:textId="77777777" w:rsidR="00196F92" w:rsidRDefault="00196F9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0B5507B"/>
    <w:multiLevelType w:val="multilevel"/>
    <w:tmpl w:val="9AC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A22F1E"/>
    <w:multiLevelType w:val="multilevel"/>
    <w:tmpl w:val="C160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5E43E1"/>
    <w:multiLevelType w:val="multilevel"/>
    <w:tmpl w:val="7E7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91741"/>
    <w:multiLevelType w:val="multilevel"/>
    <w:tmpl w:val="917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9803F9"/>
    <w:multiLevelType w:val="multilevel"/>
    <w:tmpl w:val="44C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A82A2D"/>
    <w:multiLevelType w:val="multilevel"/>
    <w:tmpl w:val="91C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F32F70"/>
    <w:multiLevelType w:val="multilevel"/>
    <w:tmpl w:val="1FC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380B55"/>
    <w:multiLevelType w:val="multilevel"/>
    <w:tmpl w:val="FDC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D230FB"/>
    <w:multiLevelType w:val="hybridMultilevel"/>
    <w:tmpl w:val="7CA65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70DC6"/>
    <w:multiLevelType w:val="multilevel"/>
    <w:tmpl w:val="10D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75B0"/>
    <w:multiLevelType w:val="multilevel"/>
    <w:tmpl w:val="70C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5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21"/>
  </w:num>
  <w:num w:numId="13" w16cid:durableId="199901450">
    <w:abstractNumId w:val="24"/>
  </w:num>
  <w:num w:numId="14" w16cid:durableId="1533104044">
    <w:abstractNumId w:val="11"/>
  </w:num>
  <w:num w:numId="15" w16cid:durableId="373048102">
    <w:abstractNumId w:val="27"/>
  </w:num>
  <w:num w:numId="16" w16cid:durableId="1533954525">
    <w:abstractNumId w:val="26"/>
  </w:num>
  <w:num w:numId="17" w16cid:durableId="2062096122">
    <w:abstractNumId w:val="14"/>
  </w:num>
  <w:num w:numId="18" w16cid:durableId="1912616177">
    <w:abstractNumId w:val="17"/>
  </w:num>
  <w:num w:numId="19" w16cid:durableId="33966209">
    <w:abstractNumId w:val="19"/>
  </w:num>
  <w:num w:numId="20" w16cid:durableId="283125192">
    <w:abstractNumId w:val="18"/>
  </w:num>
  <w:num w:numId="21" w16cid:durableId="815683234">
    <w:abstractNumId w:val="22"/>
  </w:num>
  <w:num w:numId="22" w16cid:durableId="638462519">
    <w:abstractNumId w:val="25"/>
  </w:num>
  <w:num w:numId="23" w16cid:durableId="627974588">
    <w:abstractNumId w:val="10"/>
  </w:num>
  <w:num w:numId="24" w16cid:durableId="1407651438">
    <w:abstractNumId w:val="12"/>
  </w:num>
  <w:num w:numId="25" w16cid:durableId="1934587855">
    <w:abstractNumId w:val="13"/>
  </w:num>
  <w:num w:numId="26" w16cid:durableId="1838812674">
    <w:abstractNumId w:val="16"/>
  </w:num>
  <w:num w:numId="27" w16cid:durableId="231743087">
    <w:abstractNumId w:val="20"/>
  </w:num>
  <w:num w:numId="28" w16cid:durableId="11890226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AE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E3828"/>
    <w:rsid w:val="001027F9"/>
    <w:rsid w:val="00102CBC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96F92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B7E4E"/>
    <w:rsid w:val="002D3C87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81E49"/>
    <w:rsid w:val="0038333E"/>
    <w:rsid w:val="00384F21"/>
    <w:rsid w:val="003A44CD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A70DF"/>
    <w:rsid w:val="005A72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51AE"/>
    <w:rsid w:val="00646517"/>
    <w:rsid w:val="00647056"/>
    <w:rsid w:val="006704FF"/>
    <w:rsid w:val="00673C26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C2F09"/>
    <w:rsid w:val="009C7E5E"/>
    <w:rsid w:val="009E2783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4E4D"/>
    <w:rsid w:val="00AC0CF2"/>
    <w:rsid w:val="00AD1F23"/>
    <w:rsid w:val="00AE10E5"/>
    <w:rsid w:val="00AE7A54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756CF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D50AD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42F67"/>
  <w15:docId w15:val="{EFFF7866-1CFD-4479-ADB7-0EB98303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UnresolvedMention">
    <w:name w:val="Unresolved Mention"/>
    <w:basedOn w:val="DefaultParagraphFont"/>
    <w:uiPriority w:val="99"/>
    <w:semiHidden/>
    <w:unhideWhenUsed/>
    <w:rsid w:val="006451AE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6451A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huzaifashahbaz767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0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huzaifa shahbaz</cp:lastModifiedBy>
  <cp:revision>2</cp:revision>
  <dcterms:created xsi:type="dcterms:W3CDTF">2025-05-26T04:39:00Z</dcterms:created>
  <dcterms:modified xsi:type="dcterms:W3CDTF">2025-05-26T04:39:00Z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